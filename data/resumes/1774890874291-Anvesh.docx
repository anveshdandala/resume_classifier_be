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A96FB06" w14:textId="70B287AD" w:rsidR="009E3F81" w:rsidRDefault="002508D3" w:rsidP="009E3F81">
      <w:pPr>
        <w:pStyle w:val="Nam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CABD79" wp14:editId="0734EC47">
                <wp:simplePos x="0" y="0"/>
                <wp:positionH relativeFrom="column">
                  <wp:posOffset>2390775</wp:posOffset>
                </wp:positionH>
                <wp:positionV relativeFrom="paragraph">
                  <wp:posOffset>10795</wp:posOffset>
                </wp:positionV>
                <wp:extent cx="45719" cy="6134100"/>
                <wp:effectExtent l="0" t="0" r="0" b="0"/>
                <wp:wrapNone/>
                <wp:docPr id="16348957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134100"/>
                        </a:xfrm>
                        <a:prstGeom prst="rect">
                          <a:avLst/>
                        </a:prstGeom>
                        <a:solidFill>
                          <a:srgbClr val="ACC1D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A4142" id="Rectangle 1" o:spid="_x0000_s1026" style="position:absolute;margin-left:188.25pt;margin-top:.85pt;width:3.6pt;height:48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" fillcolor="#acc1d2" stroked="f" strokeweight="1pt"/>
            </w:pict>
          </mc:Fallback>
        </mc:AlternateContent>
      </w:r>
    </w:p>
    <w:p w14:paraId="68A3B7F5" w14:textId="7677AFFE" w:rsidR="009E3F81" w:rsidRDefault="009E3F81" w:rsidP="009E3F81">
      <w:pPr>
        <w:pStyle w:val="Name"/>
      </w:pPr>
      <w:r>
        <w:t>Anvesh</w:t>
      </w:r>
    </w:p>
    <w:p w14:paraId="6A0E24F9" w14:textId="64782865" w:rsidR="009E3F81" w:rsidRDefault="009E3F81" w:rsidP="009E3F81">
      <w:pPr>
        <w:pStyle w:val="Name"/>
      </w:pPr>
      <w:r>
        <w:t>dandala</w:t>
      </w:r>
    </w:p>
    <w:p w14:paraId="0F9B3FE7" w14:textId="77777777" w:rsidR="00FC38FD" w:rsidRDefault="009E3F81" w:rsidP="009E3F81">
      <w:pPr>
        <w:pStyle w:val="ContactInfo"/>
      </w:pPr>
      <w:r>
        <w:t xml:space="preserve">Shamshabad, </w:t>
      </w:r>
    </w:p>
    <w:p w14:paraId="63207EC0" w14:textId="67BA21BB" w:rsidR="009E3F81" w:rsidRDefault="009E3F81" w:rsidP="009E3F81">
      <w:pPr>
        <w:pStyle w:val="ContactInfo"/>
      </w:pPr>
      <w:r>
        <w:t xml:space="preserve">Hyderabad, Telangana </w:t>
      </w:r>
    </w:p>
    <w:p w14:paraId="4BB3BECB" w14:textId="1B2B4237" w:rsidR="00FC38FD" w:rsidRDefault="00FC38FD" w:rsidP="009E3F81">
      <w:pPr>
        <w:pStyle w:val="ContactInfo"/>
      </w:pPr>
      <w:r>
        <w:t>+91 7671977683</w:t>
      </w:r>
    </w:p>
    <w:p w14:paraId="459E1FD4" w14:textId="35F5D1FF" w:rsidR="00FC38FD" w:rsidRDefault="009E3F81" w:rsidP="009E3F81">
      <w:pPr>
        <w:pStyle w:val="ContactInfo"/>
      </w:pPr>
      <w:hyperlink r:id="rId10" w:history="1">
        <w:r w:rsidRPr="00EC6A9C">
          <w:rPr>
            <w:rStyle w:val="Hyperlink"/>
          </w:rPr>
          <w:t>anveshdandala@gmail.com</w:t>
        </w:r>
      </w:hyperlink>
    </w:p>
    <w:p w14:paraId="6D2BDC8C" w14:textId="59973101" w:rsidR="009E3F81" w:rsidRDefault="009E3F81" w:rsidP="009E3F81">
      <w:pPr>
        <w:pStyle w:val="ContactInfo"/>
      </w:pPr>
      <w:hyperlink r:id="rId11" w:history="1">
        <w:r w:rsidRPr="00CA207E">
          <w:rPr>
            <w:rStyle w:val="Hyperlink"/>
          </w:rPr>
          <w:t>github.com/anveshdandala</w:t>
        </w:r>
      </w:hyperlink>
    </w:p>
    <w:p w14:paraId="3DE77BBA" w14:textId="77777777" w:rsidR="009E3F81" w:rsidRPr="009E3F81" w:rsidRDefault="009E3F81" w:rsidP="009E3F81">
      <w:pPr>
        <w:keepNext/>
        <w:keepLines/>
        <w:spacing w:before="220" w:after="80"/>
        <w:contextualSpacing/>
        <w:outlineLvl w:val="1"/>
        <w:rPr>
          <w:rFonts w:ascii="Century Gothic" w:eastAsia="Times New Roman" w:hAnsi="Century Gothic" w:cs="Times New Roman"/>
          <w:b/>
          <w:i/>
          <w:color w:val="4B3A2E"/>
          <w:spacing w:val="21"/>
          <w:sz w:val="26"/>
          <w:szCs w:val="26"/>
          <w:lang w:eastAsia="ja-JP"/>
        </w:rPr>
      </w:pPr>
      <w:r w:rsidRPr="009E3F81">
        <w:rPr>
          <w:rFonts w:ascii="Century Gothic" w:eastAsia="Times New Roman" w:hAnsi="Century Gothic" w:cs="Times New Roman"/>
          <w:b/>
          <w:iCs/>
          <w:color w:val="4B3A2E"/>
          <w:spacing w:val="21"/>
          <w:sz w:val="26"/>
          <w:szCs w:val="26"/>
          <w:lang w:eastAsia="ja-JP"/>
        </w:rPr>
        <w:t>Education</w:t>
      </w:r>
    </w:p>
    <w:p w14:paraId="74825932" w14:textId="291BA7F5" w:rsidR="009E3F81" w:rsidRPr="009E3F81" w:rsidRDefault="009E3F81" w:rsidP="009E3F81">
      <w:pPr>
        <w:spacing w:after="60"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>B. Tech – Computer Science &amp; Engineering (Data Science)</w:t>
      </w:r>
    </w:p>
    <w:p w14:paraId="47A4D012" w14:textId="17D94BAB" w:rsidR="009E3F81" w:rsidRPr="009E3F81" w:rsidRDefault="009E3F81" w:rsidP="009E3F81">
      <w:pPr>
        <w:spacing w:after="60"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>Vardhaman College of Engineering, Hyderabad</w:t>
      </w:r>
    </w:p>
    <w:p w14:paraId="18CF1497" w14:textId="696AFB61" w:rsidR="009E3F81" w:rsidRDefault="009E3F81" w:rsidP="009E3F81">
      <w:pPr>
        <w:spacing w:after="60"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 xml:space="preserve">2023 – Present | CGPA: 8.2 </w:t>
      </w:r>
    </w:p>
    <w:p w14:paraId="1314B4EB" w14:textId="77777777" w:rsidR="009E3F81" w:rsidRDefault="009E3F81" w:rsidP="009E3F81">
      <w:pPr>
        <w:spacing w:after="60"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</w:p>
    <w:p w14:paraId="74FA42BC" w14:textId="77777777" w:rsidR="009E3F81" w:rsidRPr="009E3F81" w:rsidRDefault="009E3F81" w:rsidP="009E3F81">
      <w:pPr>
        <w:spacing w:before="320" w:after="200"/>
        <w:contextualSpacing/>
        <w:outlineLvl w:val="0"/>
        <w:rPr>
          <w:rFonts w:ascii="Century Gothic" w:eastAsia="Century Gothic" w:hAnsi="Century Gothic" w:cs="Times New Roman"/>
          <w:b/>
          <w:color w:val="4B3A2E"/>
          <w:spacing w:val="21"/>
          <w:sz w:val="26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b/>
          <w:color w:val="4B3A2E"/>
          <w:spacing w:val="21"/>
          <w:sz w:val="26"/>
          <w:szCs w:val="22"/>
          <w:lang w:eastAsia="ja-JP"/>
        </w:rPr>
        <w:t xml:space="preserve">Achievements  </w:t>
      </w:r>
    </w:p>
    <w:p w14:paraId="2B2E4D35" w14:textId="6A011ED6" w:rsidR="009E3F81" w:rsidRPr="009E3F81" w:rsidRDefault="009E3F81" w:rsidP="009E3F81">
      <w:pPr>
        <w:spacing w:after="60"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</w:p>
    <w:p w14:paraId="7C88B8DB" w14:textId="77777777" w:rsidR="00FC38FD" w:rsidRPr="00A2678C" w:rsidRDefault="00FC38FD" w:rsidP="007463DE">
      <w:pPr>
        <w:rPr>
          <w:rFonts w:ascii="Century Gothic" w:hAnsi="Century Gothic"/>
          <w:b/>
          <w:bCs/>
          <w:sz w:val="22"/>
          <w:szCs w:val="22"/>
        </w:rPr>
      </w:pPr>
      <w:r w:rsidRPr="00A2678C">
        <w:rPr>
          <w:rFonts w:ascii="Century Gothic" w:hAnsi="Century Gothic"/>
          <w:b/>
          <w:bCs/>
          <w:sz w:val="22"/>
          <w:szCs w:val="22"/>
        </w:rPr>
        <w:t xml:space="preserve">Qualified for Final Round – Smart India Hackathon 2025 </w:t>
      </w:r>
    </w:p>
    <w:p w14:paraId="1C529E85" w14:textId="2AD9B1DA" w:rsidR="009E3F81" w:rsidRPr="00A2678C" w:rsidRDefault="00FC38FD" w:rsidP="007463DE">
      <w:pPr>
        <w:rPr>
          <w:rFonts w:ascii="Century Gothic" w:hAnsi="Century Gothic"/>
          <w:sz w:val="22"/>
          <w:szCs w:val="22"/>
        </w:rPr>
      </w:pPr>
      <w:r w:rsidRPr="00A2678C">
        <w:rPr>
          <w:rFonts w:ascii="Century Gothic" w:hAnsi="Century Gothic"/>
          <w:sz w:val="22"/>
          <w:szCs w:val="22"/>
        </w:rPr>
        <w:t>for developing an educational analytics prototype (EduTrack)</w:t>
      </w:r>
    </w:p>
    <w:p w14:paraId="7BD1F348" w14:textId="77777777" w:rsidR="00A0052C" w:rsidRPr="00A2678C" w:rsidRDefault="007463DE" w:rsidP="007463DE">
      <w:pPr>
        <w:rPr>
          <w:rFonts w:ascii="Century Gothic" w:hAnsi="Century Gothic"/>
          <w:sz w:val="22"/>
          <w:szCs w:val="22"/>
          <w:lang w:val="en-IN"/>
        </w:rPr>
      </w:pPr>
      <w:r w:rsidRPr="00A2678C">
        <w:rPr>
          <w:rFonts w:ascii="Century Gothic" w:hAnsi="Century Gothic"/>
          <w:b/>
          <w:bCs/>
          <w:sz w:val="22"/>
          <w:szCs w:val="22"/>
          <w:lang w:val="en-IN"/>
        </w:rPr>
        <w:t>NPTEL Elite Certificate</w:t>
      </w:r>
      <w:r w:rsidRPr="00A2678C">
        <w:rPr>
          <w:rFonts w:ascii="Century Gothic" w:hAnsi="Century Gothic"/>
          <w:sz w:val="22"/>
          <w:szCs w:val="22"/>
          <w:lang w:val="en-IN"/>
        </w:rPr>
        <w:t xml:space="preserve"> –</w:t>
      </w:r>
    </w:p>
    <w:p w14:paraId="703C0155" w14:textId="3E5A041C" w:rsidR="007463DE" w:rsidRPr="00A2678C" w:rsidRDefault="007463DE" w:rsidP="007463DE">
      <w:pPr>
        <w:rPr>
          <w:rFonts w:ascii="Century Gothic" w:hAnsi="Century Gothic"/>
          <w:sz w:val="22"/>
          <w:szCs w:val="22"/>
          <w:lang w:val="en-IN"/>
        </w:rPr>
      </w:pPr>
      <w:r w:rsidRPr="00A2678C">
        <w:rPr>
          <w:rFonts w:ascii="Century Gothic" w:hAnsi="Century Gothic"/>
          <w:sz w:val="22"/>
          <w:szCs w:val="22"/>
          <w:lang w:val="en-IN"/>
        </w:rPr>
        <w:t>Java Programming</w:t>
      </w:r>
      <w:r w:rsidRPr="00A2678C">
        <w:rPr>
          <w:rFonts w:ascii="Century Gothic" w:hAnsi="Century Gothic"/>
          <w:lang w:val="en-IN"/>
        </w:rPr>
        <w:t>.</w:t>
      </w:r>
    </w:p>
    <w:p w14:paraId="775FB351" w14:textId="77777777" w:rsidR="007463DE" w:rsidRPr="00A2678C" w:rsidRDefault="007463DE" w:rsidP="007463DE">
      <w:pPr>
        <w:rPr>
          <w:rFonts w:ascii="Century Gothic" w:hAnsi="Century Gothic"/>
        </w:rPr>
      </w:pPr>
    </w:p>
    <w:p w14:paraId="3372B269" w14:textId="77777777" w:rsidR="00FC38FD" w:rsidRPr="009E3F81" w:rsidRDefault="009E3F81" w:rsidP="00FC38FD">
      <w:pPr>
        <w:spacing w:before="320" w:after="200"/>
        <w:contextualSpacing/>
        <w:outlineLvl w:val="0"/>
        <w:rPr>
          <w:rFonts w:ascii="Century Gothic" w:eastAsia="Century Gothic" w:hAnsi="Century Gothic" w:cs="Times New Roman"/>
          <w:b/>
          <w:color w:val="4B3A2E"/>
          <w:spacing w:val="21"/>
          <w:sz w:val="26"/>
          <w:szCs w:val="22"/>
          <w:lang w:eastAsia="ja-JP"/>
        </w:rPr>
      </w:pPr>
      <w:r w:rsidRPr="00A2678C">
        <w:rPr>
          <w:rFonts w:ascii="Century Gothic" w:hAnsi="Century Gothic"/>
          <w:sz w:val="22"/>
          <w:szCs w:val="22"/>
        </w:rPr>
        <w:br w:type="column"/>
      </w:r>
      <w:r w:rsidR="00FC38FD" w:rsidRPr="009E3F81">
        <w:rPr>
          <w:rFonts w:ascii="Century Gothic" w:eastAsia="Century Gothic" w:hAnsi="Century Gothic" w:cs="Times New Roman"/>
          <w:b/>
          <w:color w:val="4B3A2E"/>
          <w:spacing w:val="21"/>
          <w:sz w:val="26"/>
          <w:szCs w:val="22"/>
          <w:lang w:eastAsia="ja-JP"/>
        </w:rPr>
        <w:t>Technical Skills</w:t>
      </w:r>
    </w:p>
    <w:p w14:paraId="523340E2" w14:textId="77777777" w:rsidR="00FC38FD" w:rsidRPr="00FC38FD" w:rsidRDefault="00FC38FD" w:rsidP="00FC38FD">
      <w:pPr>
        <w:spacing w:before="320" w:after="200"/>
        <w:contextualSpacing/>
        <w:outlineLvl w:val="0"/>
        <w:rPr>
          <w:rFonts w:ascii="Century Gothic" w:eastAsia="Century Gothic" w:hAnsi="Century Gothic" w:cs="Times New Roman"/>
          <w:bCs/>
          <w:color w:val="4B3A2E"/>
          <w:spacing w:val="21"/>
          <w:sz w:val="22"/>
          <w:szCs w:val="22"/>
          <w:lang w:eastAsia="ja-JP"/>
        </w:rPr>
      </w:pPr>
      <w:r w:rsidRPr="00FC38FD">
        <w:rPr>
          <w:rFonts w:ascii="Century Gothic" w:eastAsia="Century Gothic" w:hAnsi="Century Gothic" w:cs="Times New Roman"/>
          <w:bCs/>
          <w:color w:val="4B3A2E"/>
          <w:spacing w:val="21"/>
          <w:sz w:val="22"/>
          <w:szCs w:val="22"/>
          <w:lang w:eastAsia="ja-JP"/>
        </w:rPr>
        <w:t>Languages: JavaScript (ES6+), Python, SQL, C</w:t>
      </w:r>
    </w:p>
    <w:p w14:paraId="134CF6AB" w14:textId="2B92646A" w:rsidR="00FC38FD" w:rsidRPr="00FC38FD" w:rsidRDefault="00FC38FD" w:rsidP="00FC38FD">
      <w:pPr>
        <w:spacing w:before="320" w:after="200"/>
        <w:contextualSpacing/>
        <w:outlineLvl w:val="0"/>
        <w:rPr>
          <w:rFonts w:ascii="Century Gothic" w:eastAsia="Century Gothic" w:hAnsi="Century Gothic" w:cs="Times New Roman"/>
          <w:bCs/>
          <w:color w:val="4B3A2E"/>
          <w:spacing w:val="21"/>
          <w:sz w:val="22"/>
          <w:szCs w:val="22"/>
          <w:lang w:eastAsia="ja-JP"/>
        </w:rPr>
      </w:pPr>
      <w:r w:rsidRPr="00FC38FD">
        <w:rPr>
          <w:rFonts w:ascii="Century Gothic" w:eastAsia="Century Gothic" w:hAnsi="Century Gothic" w:cs="Times New Roman"/>
          <w:bCs/>
          <w:color w:val="4B3A2E"/>
          <w:spacing w:val="21"/>
          <w:sz w:val="22"/>
          <w:szCs w:val="22"/>
          <w:lang w:eastAsia="ja-JP"/>
        </w:rPr>
        <w:t xml:space="preserve">Frontend: React.js, Next.js, HTML5, CSS3, Tailwind </w:t>
      </w:r>
    </w:p>
    <w:p w14:paraId="0A9FCC6D" w14:textId="77777777" w:rsidR="00FC38FD" w:rsidRPr="00FC38FD" w:rsidRDefault="00FC38FD" w:rsidP="00FC38FD">
      <w:pPr>
        <w:spacing w:before="320" w:after="200"/>
        <w:contextualSpacing/>
        <w:outlineLvl w:val="0"/>
        <w:rPr>
          <w:rFonts w:ascii="Century Gothic" w:eastAsia="Century Gothic" w:hAnsi="Century Gothic" w:cs="Times New Roman"/>
          <w:bCs/>
          <w:color w:val="4B3A2E"/>
          <w:spacing w:val="21"/>
          <w:sz w:val="22"/>
          <w:szCs w:val="22"/>
          <w:lang w:eastAsia="ja-JP"/>
        </w:rPr>
      </w:pPr>
      <w:r w:rsidRPr="00FC38FD">
        <w:rPr>
          <w:rFonts w:ascii="Century Gothic" w:eastAsia="Century Gothic" w:hAnsi="Century Gothic" w:cs="Times New Roman"/>
          <w:bCs/>
          <w:color w:val="4B3A2E"/>
          <w:spacing w:val="21"/>
          <w:sz w:val="22"/>
          <w:szCs w:val="22"/>
          <w:lang w:eastAsia="ja-JP"/>
        </w:rPr>
        <w:t>Backend: Node.js, Express.js</w:t>
      </w:r>
    </w:p>
    <w:p w14:paraId="2F721DF5" w14:textId="77777777" w:rsidR="00FC38FD" w:rsidRPr="00FC38FD" w:rsidRDefault="00FC38FD" w:rsidP="00FC38FD">
      <w:pPr>
        <w:spacing w:before="320" w:after="200"/>
        <w:contextualSpacing/>
        <w:outlineLvl w:val="0"/>
        <w:rPr>
          <w:rFonts w:ascii="Century Gothic" w:eastAsia="Century Gothic" w:hAnsi="Century Gothic" w:cs="Times New Roman"/>
          <w:bCs/>
          <w:color w:val="4B3A2E"/>
          <w:spacing w:val="21"/>
          <w:sz w:val="22"/>
          <w:szCs w:val="22"/>
          <w:lang w:eastAsia="ja-JP"/>
        </w:rPr>
      </w:pPr>
      <w:r w:rsidRPr="00FC38FD">
        <w:rPr>
          <w:rFonts w:ascii="Century Gothic" w:eastAsia="Century Gothic" w:hAnsi="Century Gothic" w:cs="Times New Roman"/>
          <w:bCs/>
          <w:color w:val="4B3A2E"/>
          <w:spacing w:val="21"/>
          <w:sz w:val="22"/>
          <w:szCs w:val="22"/>
          <w:lang w:eastAsia="ja-JP"/>
        </w:rPr>
        <w:t>Databases: MySQL, PostgreSQL</w:t>
      </w:r>
    </w:p>
    <w:p w14:paraId="73980F5D" w14:textId="77777777" w:rsidR="00FC38FD" w:rsidRDefault="00FC38FD" w:rsidP="00FC38FD">
      <w:pPr>
        <w:spacing w:before="320" w:after="200"/>
        <w:contextualSpacing/>
        <w:outlineLvl w:val="0"/>
        <w:rPr>
          <w:rFonts w:ascii="Century Gothic" w:eastAsia="Century Gothic" w:hAnsi="Century Gothic" w:cs="Times New Roman"/>
          <w:bCs/>
          <w:color w:val="4B3A2E"/>
          <w:spacing w:val="21"/>
          <w:sz w:val="22"/>
          <w:szCs w:val="22"/>
          <w:lang w:eastAsia="ja-JP"/>
        </w:rPr>
      </w:pPr>
      <w:r w:rsidRPr="00FC38FD">
        <w:rPr>
          <w:rFonts w:ascii="Century Gothic" w:eastAsia="Century Gothic" w:hAnsi="Century Gothic" w:cs="Times New Roman"/>
          <w:bCs/>
          <w:color w:val="4B3A2E"/>
          <w:spacing w:val="21"/>
          <w:sz w:val="22"/>
          <w:szCs w:val="22"/>
          <w:lang w:eastAsia="ja-JP"/>
        </w:rPr>
        <w:t xml:space="preserve">Tools &amp; Platforms: Git, VS Code, Postman </w:t>
      </w:r>
    </w:p>
    <w:p w14:paraId="652D8AD0" w14:textId="155A653F" w:rsidR="00FC38FD" w:rsidRPr="00FC38FD" w:rsidRDefault="00FC38FD" w:rsidP="00FC38FD">
      <w:pPr>
        <w:spacing w:before="320" w:after="200"/>
        <w:contextualSpacing/>
        <w:outlineLvl w:val="0"/>
        <w:rPr>
          <w:rFonts w:ascii="Century Gothic" w:eastAsia="Century Gothic" w:hAnsi="Century Gothic" w:cs="Times New Roman"/>
          <w:bCs/>
          <w:color w:val="4B3A2E"/>
          <w:spacing w:val="21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bCs/>
          <w:color w:val="4B3A2E"/>
          <w:spacing w:val="21"/>
          <w:sz w:val="22"/>
          <w:szCs w:val="22"/>
          <w:lang w:eastAsia="ja-JP"/>
        </w:rPr>
        <w:t>Core Areas: RESTful APIs, Data Structures &amp; Algorithms, Database Design,</w:t>
      </w:r>
      <w:r w:rsidR="00C04A9C">
        <w:rPr>
          <w:rFonts w:ascii="Century Gothic" w:eastAsia="Century Gothic" w:hAnsi="Century Gothic" w:cs="Times New Roman"/>
          <w:bCs/>
          <w:color w:val="4B3A2E"/>
          <w:spacing w:val="21"/>
          <w:sz w:val="22"/>
          <w:szCs w:val="22"/>
          <w:lang w:eastAsia="ja-JP"/>
        </w:rPr>
        <w:t xml:space="preserve"> Machine Learning</w:t>
      </w:r>
    </w:p>
    <w:p w14:paraId="3426DFEC" w14:textId="452630DE" w:rsidR="009E3F81" w:rsidRPr="009E3F81" w:rsidRDefault="009E3F81" w:rsidP="009E3F81">
      <w:pPr>
        <w:pStyle w:val="Heading1"/>
        <w:rPr>
          <w:rFonts w:ascii="Century Gothic" w:eastAsia="Century Gothic" w:hAnsi="Century Gothic" w:cs="Times New Roman"/>
          <w:caps w:val="0"/>
          <w:color w:val="4B3A2E"/>
          <w:spacing w:val="21"/>
          <w:sz w:val="26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caps w:val="0"/>
          <w:color w:val="4B3A2E"/>
          <w:spacing w:val="21"/>
          <w:sz w:val="26"/>
          <w:szCs w:val="22"/>
          <w:lang w:eastAsia="ja-JP"/>
        </w:rPr>
        <w:t xml:space="preserve">Projects </w:t>
      </w:r>
    </w:p>
    <w:p w14:paraId="52694177" w14:textId="77777777" w:rsidR="009E3F81" w:rsidRPr="009E3F81" w:rsidRDefault="009E3F81" w:rsidP="009E3F81">
      <w:pPr>
        <w:numPr>
          <w:ilvl w:val="0"/>
          <w:numId w:val="4"/>
        </w:numPr>
        <w:spacing w:after="60"/>
        <w:contextualSpacing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b/>
          <w:bCs/>
          <w:color w:val="4B3A2E"/>
          <w:sz w:val="22"/>
          <w:szCs w:val="22"/>
          <w:lang w:eastAsia="ja-JP"/>
        </w:rPr>
        <w:t>Messenger Web App</w:t>
      </w: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 xml:space="preserve"> (Real-time Chat Application)</w:t>
      </w:r>
    </w:p>
    <w:p w14:paraId="2B015F2E" w14:textId="77777777" w:rsidR="009E3F81" w:rsidRPr="009E3F81" w:rsidRDefault="009E3F81" w:rsidP="009E3F81">
      <w:pPr>
        <w:spacing w:after="60"/>
        <w:ind w:left="360"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 xml:space="preserve">  React.js, Node.js, Express.js, Socket.IO, PostgreSQL</w:t>
      </w:r>
    </w:p>
    <w:p w14:paraId="6EAD1F3B" w14:textId="77777777" w:rsidR="009E3F81" w:rsidRPr="009E3F81" w:rsidRDefault="009E3F81" w:rsidP="009E3F81">
      <w:pPr>
        <w:numPr>
          <w:ilvl w:val="0"/>
          <w:numId w:val="5"/>
        </w:numPr>
        <w:spacing w:after="60"/>
        <w:contextualSpacing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>Developed a real-time messaging web app with integrated frontend and backend using React and Express.</w:t>
      </w:r>
    </w:p>
    <w:p w14:paraId="02940B21" w14:textId="77777777" w:rsidR="009E3F81" w:rsidRPr="009E3F81" w:rsidRDefault="009E3F81" w:rsidP="009E3F81">
      <w:pPr>
        <w:numPr>
          <w:ilvl w:val="0"/>
          <w:numId w:val="5"/>
        </w:numPr>
        <w:spacing w:after="60"/>
        <w:contextualSpacing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 xml:space="preserve">Implemented bidirectional communication using Socket.IO for instant message delivery </w:t>
      </w:r>
    </w:p>
    <w:p w14:paraId="047BABA9" w14:textId="77777777" w:rsidR="009E3F81" w:rsidRPr="009E3F81" w:rsidRDefault="009E3F81" w:rsidP="009E3F81">
      <w:pPr>
        <w:spacing w:after="60"/>
        <w:ind w:left="360"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 xml:space="preserve">GitHub: </w:t>
      </w:r>
      <w:hyperlink r:id="rId12" w:history="1">
        <w:r w:rsidRPr="009E3F81">
          <w:rPr>
            <w:rFonts w:ascii="Century Gothic" w:eastAsia="Century Gothic" w:hAnsi="Century Gothic" w:cs="Times New Roman"/>
            <w:color w:val="3D859C"/>
            <w:sz w:val="22"/>
            <w:szCs w:val="22"/>
            <w:u w:val="single"/>
            <w:lang w:eastAsia="ja-JP"/>
          </w:rPr>
          <w:t>github.com/anveshdandala/messenger</w:t>
        </w:r>
      </w:hyperlink>
    </w:p>
    <w:p w14:paraId="17752E7E" w14:textId="77777777" w:rsidR="009E3F81" w:rsidRPr="009E3F81" w:rsidRDefault="009E3F81" w:rsidP="009E3F81">
      <w:pPr>
        <w:spacing w:after="60"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</w:p>
    <w:p w14:paraId="058555CF" w14:textId="287275F1" w:rsidR="009E3F81" w:rsidRPr="009E3F81" w:rsidRDefault="009E3F81" w:rsidP="009E3F81">
      <w:pPr>
        <w:numPr>
          <w:ilvl w:val="0"/>
          <w:numId w:val="4"/>
        </w:numPr>
        <w:spacing w:after="60"/>
        <w:contextualSpacing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b/>
          <w:bCs/>
          <w:color w:val="4B3A2E"/>
          <w:sz w:val="22"/>
          <w:szCs w:val="22"/>
          <w:lang w:eastAsia="ja-JP"/>
        </w:rPr>
        <w:t>EduTrack</w:t>
      </w: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 xml:space="preserve"> – Student </w:t>
      </w: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>Achievements Tracker</w:t>
      </w: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 xml:space="preserve"> (Frontend)</w:t>
      </w:r>
    </w:p>
    <w:p w14:paraId="673999B6" w14:textId="77777777" w:rsidR="009E3F81" w:rsidRPr="009E3F81" w:rsidRDefault="009E3F81" w:rsidP="009E3F81">
      <w:pPr>
        <w:spacing w:after="60"/>
        <w:ind w:left="360"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 xml:space="preserve"> Next.js, Tailwind CSS</w:t>
      </w:r>
    </w:p>
    <w:p w14:paraId="27CAC375" w14:textId="77777777" w:rsidR="009E3F81" w:rsidRPr="009E3F81" w:rsidRDefault="009E3F81" w:rsidP="009E3F81">
      <w:pPr>
        <w:numPr>
          <w:ilvl w:val="0"/>
          <w:numId w:val="7"/>
        </w:numPr>
        <w:spacing w:after="60"/>
        <w:contextualSpacing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>Built the frontend interface for a student performance tracker.</w:t>
      </w:r>
    </w:p>
    <w:p w14:paraId="28B923B1" w14:textId="77777777" w:rsidR="009E3F81" w:rsidRPr="009E3F81" w:rsidRDefault="009E3F81" w:rsidP="009E3F81">
      <w:pPr>
        <w:numPr>
          <w:ilvl w:val="0"/>
          <w:numId w:val="7"/>
        </w:numPr>
        <w:spacing w:after="60"/>
        <w:contextualSpacing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>Integrated API endpoints for fetching student data dynamically from backend services.</w:t>
      </w:r>
    </w:p>
    <w:p w14:paraId="620155ED" w14:textId="77777777" w:rsidR="009E3F81" w:rsidRDefault="009E3F81" w:rsidP="009E3F81">
      <w:pPr>
        <w:spacing w:after="60"/>
        <w:ind w:left="360"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>GitHub:</w:t>
      </w:r>
    </w:p>
    <w:p w14:paraId="619AFC04" w14:textId="68B42521" w:rsidR="009E3F81" w:rsidRPr="009E3F81" w:rsidRDefault="009E3F81" w:rsidP="009E3F81">
      <w:pPr>
        <w:spacing w:after="60"/>
        <w:ind w:left="360"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hyperlink r:id="rId13" w:history="1">
        <w:r w:rsidRPr="009E3F81">
          <w:rPr>
            <w:rFonts w:ascii="Century Gothic" w:eastAsia="Century Gothic" w:hAnsi="Century Gothic" w:cs="Times New Roman"/>
            <w:color w:val="3D859C"/>
            <w:sz w:val="22"/>
            <w:szCs w:val="22"/>
            <w:u w:val="single"/>
            <w:lang w:eastAsia="ja-JP"/>
          </w:rPr>
          <w:t>github.com/anveshdandala/edutrack_with_next</w:t>
        </w:r>
      </w:hyperlink>
    </w:p>
    <w:p w14:paraId="11C30092" w14:textId="77777777" w:rsidR="009E3F81" w:rsidRPr="009E3F81" w:rsidRDefault="009E3F81" w:rsidP="009E3F81">
      <w:pPr>
        <w:spacing w:after="60"/>
        <w:ind w:left="720"/>
        <w:contextualSpacing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</w:p>
    <w:p w14:paraId="00F98FB9" w14:textId="77777777" w:rsidR="009E3F81" w:rsidRPr="009E3F81" w:rsidRDefault="009E3F81" w:rsidP="009E3F81">
      <w:pPr>
        <w:numPr>
          <w:ilvl w:val="0"/>
          <w:numId w:val="6"/>
        </w:numPr>
        <w:spacing w:after="60"/>
        <w:contextualSpacing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b/>
          <w:bCs/>
          <w:color w:val="4B3A2E"/>
          <w:sz w:val="22"/>
          <w:szCs w:val="22"/>
          <w:lang w:eastAsia="ja-JP"/>
        </w:rPr>
        <w:t>QuickStock Guide</w:t>
      </w: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 xml:space="preserve"> – Product Locator Website (Static Prototype)</w:t>
      </w:r>
    </w:p>
    <w:p w14:paraId="010B65E8" w14:textId="716E5D3F" w:rsidR="009E3F81" w:rsidRPr="009E3F81" w:rsidRDefault="009E3F81" w:rsidP="009E3F81">
      <w:pPr>
        <w:spacing w:after="60"/>
        <w:ind w:left="360"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 xml:space="preserve"> </w:t>
      </w: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>React.js,</w:t>
      </w: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 xml:space="preserve"> HTML, JavaScript</w:t>
      </w:r>
    </w:p>
    <w:p w14:paraId="2D512384" w14:textId="641905C8" w:rsidR="009E3F81" w:rsidRPr="009E3F81" w:rsidRDefault="009E3F81" w:rsidP="009E3F81">
      <w:pPr>
        <w:numPr>
          <w:ilvl w:val="0"/>
          <w:numId w:val="8"/>
        </w:numPr>
        <w:spacing w:after="60"/>
        <w:contextualSpacing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>Designed a static prototype interface to help customers find in-store product locations.</w:t>
      </w:r>
    </w:p>
    <w:p w14:paraId="1CCC40B4" w14:textId="77777777" w:rsidR="009E3F81" w:rsidRPr="009E3F81" w:rsidRDefault="009E3F81" w:rsidP="009E3F81">
      <w:pPr>
        <w:spacing w:after="60"/>
        <w:ind w:left="360"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  <w:r w:rsidRPr="009E3F81"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  <w:t xml:space="preserve">GitHub: </w:t>
      </w:r>
      <w:hyperlink r:id="rId14" w:history="1">
        <w:r w:rsidRPr="009E3F81">
          <w:rPr>
            <w:rFonts w:ascii="Century Gothic" w:eastAsia="Century Gothic" w:hAnsi="Century Gothic" w:cs="Times New Roman"/>
            <w:color w:val="3D859C"/>
            <w:sz w:val="22"/>
            <w:szCs w:val="22"/>
            <w:u w:val="single"/>
            <w:lang w:eastAsia="ja-JP"/>
          </w:rPr>
          <w:t>github.com/anveshdandala/QuickStockGuide</w:t>
        </w:r>
      </w:hyperlink>
    </w:p>
    <w:p w14:paraId="62DAF7FE" w14:textId="77777777" w:rsidR="009E3F81" w:rsidRPr="009E3F81" w:rsidRDefault="009E3F81" w:rsidP="009E3F81">
      <w:pPr>
        <w:spacing w:after="60"/>
        <w:rPr>
          <w:rFonts w:ascii="Century Gothic" w:eastAsia="Century Gothic" w:hAnsi="Century Gothic" w:cs="Times New Roman"/>
          <w:color w:val="4B3A2E"/>
          <w:sz w:val="22"/>
          <w:szCs w:val="22"/>
          <w:lang w:eastAsia="ja-JP"/>
        </w:rPr>
      </w:pPr>
    </w:p>
    <w:p w14:paraId="346D1415" w14:textId="0568AF1F" w:rsidR="003F5E0A" w:rsidRDefault="003F5E0A" w:rsidP="009E3F81">
      <w:pPr>
        <w:pStyle w:val="Heading1"/>
      </w:pPr>
    </w:p>
    <w:p w14:paraId="2267EFE3" w14:textId="77777777" w:rsidR="00BF0C87" w:rsidRPr="005E2090" w:rsidRDefault="00BF0C87" w:rsidP="003F5E0A"/>
    <w:sectPr w:rsidR="00BF0C87" w:rsidRPr="005E2090" w:rsidSect="007463DE">
      <w:headerReference w:type="default" r:id="rId15"/>
      <w:type w:val="continuous"/>
      <w:pgSz w:w="12240" w:h="15840" w:code="1"/>
      <w:pgMar w:top="720" w:right="720" w:bottom="720" w:left="720" w:header="907" w:footer="144" w:gutter="0"/>
      <w:cols w:num="2" w:space="710" w:equalWidth="0">
        <w:col w:w="3402" w:space="710"/>
        <w:col w:w="668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39887" w14:textId="77777777" w:rsidR="000E1A6F" w:rsidRDefault="000E1A6F" w:rsidP="00F316AD">
      <w:r>
        <w:separator/>
      </w:r>
    </w:p>
  </w:endnote>
  <w:endnote w:type="continuationSeparator" w:id="0">
    <w:p w14:paraId="4F3C5F8B" w14:textId="77777777" w:rsidR="000E1A6F" w:rsidRDefault="000E1A6F" w:rsidP="00F316AD">
      <w:r>
        <w:continuationSeparator/>
      </w:r>
    </w:p>
  </w:endnote>
  <w:endnote w:type="continuationNotice" w:id="1">
    <w:p w14:paraId="2123715D" w14:textId="77777777" w:rsidR="000E1A6F" w:rsidRDefault="000E1A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11697" w14:textId="77777777" w:rsidR="000E1A6F" w:rsidRDefault="000E1A6F" w:rsidP="00F316AD">
      <w:r>
        <w:separator/>
      </w:r>
    </w:p>
  </w:footnote>
  <w:footnote w:type="continuationSeparator" w:id="0">
    <w:p w14:paraId="06A01FA7" w14:textId="77777777" w:rsidR="000E1A6F" w:rsidRDefault="000E1A6F" w:rsidP="00F316AD">
      <w:r>
        <w:continuationSeparator/>
      </w:r>
    </w:p>
  </w:footnote>
  <w:footnote w:type="continuationNotice" w:id="1">
    <w:p w14:paraId="1B66187B" w14:textId="77777777" w:rsidR="000E1A6F" w:rsidRDefault="000E1A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2AA2A" w14:textId="3BB1DF60" w:rsidR="009E3F81" w:rsidRDefault="009E3F8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DF5667" wp14:editId="3140499E">
              <wp:simplePos x="0" y="0"/>
              <wp:positionH relativeFrom="margin">
                <wp:align>left</wp:align>
              </wp:positionH>
              <wp:positionV relativeFrom="paragraph">
                <wp:posOffset>-571500</wp:posOffset>
              </wp:positionV>
              <wp:extent cx="3202305" cy="276225"/>
              <wp:effectExtent l="0" t="0" r="0" b="9525"/>
              <wp:wrapNone/>
              <wp:docPr id="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2305" cy="276225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58B705" id="Rectangle 1" o:spid="_x0000_s1026" style="position:absolute;margin-left:0;margin-top:-45pt;width:252.15pt;height:21.7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" fillcolor="#0e2841 [3215]" stroked="f" strokeweight="1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B36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991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87E03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6AF1162"/>
    <w:multiLevelType w:val="hybridMultilevel"/>
    <w:tmpl w:val="A4FE2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12636"/>
    <w:multiLevelType w:val="multilevel"/>
    <w:tmpl w:val="5C68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36428"/>
    <w:multiLevelType w:val="hybridMultilevel"/>
    <w:tmpl w:val="8B1A0558"/>
    <w:lvl w:ilvl="0" w:tplc="50B6AD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E35F3C"/>
    <w:multiLevelType w:val="hybridMultilevel"/>
    <w:tmpl w:val="D6A64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05433"/>
    <w:multiLevelType w:val="hybridMultilevel"/>
    <w:tmpl w:val="DB0E2C7C"/>
    <w:lvl w:ilvl="0" w:tplc="09D20B66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D4241D"/>
    <w:multiLevelType w:val="hybridMultilevel"/>
    <w:tmpl w:val="68ACF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921685">
    <w:abstractNumId w:val="2"/>
  </w:num>
  <w:num w:numId="2" w16cid:durableId="2071807172">
    <w:abstractNumId w:val="1"/>
  </w:num>
  <w:num w:numId="3" w16cid:durableId="867915658">
    <w:abstractNumId w:val="0"/>
  </w:num>
  <w:num w:numId="4" w16cid:durableId="421727315">
    <w:abstractNumId w:val="5"/>
  </w:num>
  <w:num w:numId="5" w16cid:durableId="1241329624">
    <w:abstractNumId w:val="6"/>
  </w:num>
  <w:num w:numId="6" w16cid:durableId="1908802745">
    <w:abstractNumId w:val="7"/>
  </w:num>
  <w:num w:numId="7" w16cid:durableId="319121073">
    <w:abstractNumId w:val="8"/>
  </w:num>
  <w:num w:numId="8" w16cid:durableId="1453746559">
    <w:abstractNumId w:val="3"/>
  </w:num>
  <w:num w:numId="9" w16cid:durableId="1440173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18"/>
    <w:rsid w:val="0001399F"/>
    <w:rsid w:val="00095D41"/>
    <w:rsid w:val="000E061B"/>
    <w:rsid w:val="000E1A6F"/>
    <w:rsid w:val="000E1D44"/>
    <w:rsid w:val="00162205"/>
    <w:rsid w:val="001A375F"/>
    <w:rsid w:val="001C43C3"/>
    <w:rsid w:val="001F1F0D"/>
    <w:rsid w:val="0020696E"/>
    <w:rsid w:val="002356A2"/>
    <w:rsid w:val="0024775A"/>
    <w:rsid w:val="002508D3"/>
    <w:rsid w:val="00263514"/>
    <w:rsid w:val="00286F3A"/>
    <w:rsid w:val="00296CF0"/>
    <w:rsid w:val="002D12DA"/>
    <w:rsid w:val="003019B2"/>
    <w:rsid w:val="0034688D"/>
    <w:rsid w:val="00375B16"/>
    <w:rsid w:val="003F5E0A"/>
    <w:rsid w:val="0040233B"/>
    <w:rsid w:val="00446167"/>
    <w:rsid w:val="00463165"/>
    <w:rsid w:val="0048140C"/>
    <w:rsid w:val="004A5287"/>
    <w:rsid w:val="004E62DB"/>
    <w:rsid w:val="005036BD"/>
    <w:rsid w:val="00507E93"/>
    <w:rsid w:val="00511A6E"/>
    <w:rsid w:val="0057534A"/>
    <w:rsid w:val="005B11ED"/>
    <w:rsid w:val="005D0A02"/>
    <w:rsid w:val="005D36AC"/>
    <w:rsid w:val="005E2090"/>
    <w:rsid w:val="00605A5B"/>
    <w:rsid w:val="006A2729"/>
    <w:rsid w:val="006C3C18"/>
    <w:rsid w:val="006C5D24"/>
    <w:rsid w:val="006C60E6"/>
    <w:rsid w:val="006D2DE6"/>
    <w:rsid w:val="006E70D3"/>
    <w:rsid w:val="006F51D3"/>
    <w:rsid w:val="006F5AA6"/>
    <w:rsid w:val="007463DE"/>
    <w:rsid w:val="00791F9D"/>
    <w:rsid w:val="007B0F94"/>
    <w:rsid w:val="007C14FA"/>
    <w:rsid w:val="007C75FB"/>
    <w:rsid w:val="00815943"/>
    <w:rsid w:val="00843C42"/>
    <w:rsid w:val="00860DB6"/>
    <w:rsid w:val="0088104A"/>
    <w:rsid w:val="00896FA4"/>
    <w:rsid w:val="008A550D"/>
    <w:rsid w:val="008B0CD9"/>
    <w:rsid w:val="008B507E"/>
    <w:rsid w:val="009671FF"/>
    <w:rsid w:val="00970283"/>
    <w:rsid w:val="00975E79"/>
    <w:rsid w:val="00990C25"/>
    <w:rsid w:val="00993257"/>
    <w:rsid w:val="0099359E"/>
    <w:rsid w:val="009941DA"/>
    <w:rsid w:val="009B12B0"/>
    <w:rsid w:val="009E3F81"/>
    <w:rsid w:val="009E485B"/>
    <w:rsid w:val="009F0771"/>
    <w:rsid w:val="00A0052C"/>
    <w:rsid w:val="00A2678C"/>
    <w:rsid w:val="00A30F44"/>
    <w:rsid w:val="00A77921"/>
    <w:rsid w:val="00A85652"/>
    <w:rsid w:val="00AA7D29"/>
    <w:rsid w:val="00AB2CDC"/>
    <w:rsid w:val="00AD6C78"/>
    <w:rsid w:val="00AF6443"/>
    <w:rsid w:val="00B03BA7"/>
    <w:rsid w:val="00B111F4"/>
    <w:rsid w:val="00B2124F"/>
    <w:rsid w:val="00B575FB"/>
    <w:rsid w:val="00B60CDD"/>
    <w:rsid w:val="00B6190E"/>
    <w:rsid w:val="00B62264"/>
    <w:rsid w:val="00B96BFC"/>
    <w:rsid w:val="00BD4217"/>
    <w:rsid w:val="00BE56E4"/>
    <w:rsid w:val="00BF0C87"/>
    <w:rsid w:val="00C04A9C"/>
    <w:rsid w:val="00C1095A"/>
    <w:rsid w:val="00C42F47"/>
    <w:rsid w:val="00C55D85"/>
    <w:rsid w:val="00C720A7"/>
    <w:rsid w:val="00C81523"/>
    <w:rsid w:val="00CA2273"/>
    <w:rsid w:val="00CD50FD"/>
    <w:rsid w:val="00D1030B"/>
    <w:rsid w:val="00D358C0"/>
    <w:rsid w:val="00D47124"/>
    <w:rsid w:val="00D666A1"/>
    <w:rsid w:val="00D93B73"/>
    <w:rsid w:val="00DA0D2A"/>
    <w:rsid w:val="00DD5D7B"/>
    <w:rsid w:val="00DE7058"/>
    <w:rsid w:val="00E8639E"/>
    <w:rsid w:val="00EB441D"/>
    <w:rsid w:val="00EF4A2C"/>
    <w:rsid w:val="00F2368E"/>
    <w:rsid w:val="00F316AD"/>
    <w:rsid w:val="00F4501B"/>
    <w:rsid w:val="00FC38FD"/>
    <w:rsid w:val="00FE1AE9"/>
    <w:rsid w:val="00FF0D5D"/>
    <w:rsid w:val="032319CC"/>
    <w:rsid w:val="0923DEB5"/>
    <w:rsid w:val="0C0391D1"/>
    <w:rsid w:val="133970F0"/>
    <w:rsid w:val="1B93846D"/>
    <w:rsid w:val="2247868E"/>
    <w:rsid w:val="26F4C204"/>
    <w:rsid w:val="27FDDD1F"/>
    <w:rsid w:val="285FFE01"/>
    <w:rsid w:val="33F4865D"/>
    <w:rsid w:val="3AFA5DA2"/>
    <w:rsid w:val="3C066E3F"/>
    <w:rsid w:val="3D26190D"/>
    <w:rsid w:val="3DAAC90A"/>
    <w:rsid w:val="45BA3D45"/>
    <w:rsid w:val="4C36F6F3"/>
    <w:rsid w:val="4D98DA39"/>
    <w:rsid w:val="52013909"/>
    <w:rsid w:val="5781775B"/>
    <w:rsid w:val="582D56F6"/>
    <w:rsid w:val="6553B3B7"/>
    <w:rsid w:val="678E9AED"/>
    <w:rsid w:val="6A898D97"/>
    <w:rsid w:val="6E8D955C"/>
    <w:rsid w:val="74FFE143"/>
    <w:rsid w:val="7A0AE869"/>
    <w:rsid w:val="7B3A0C73"/>
    <w:rsid w:val="7BACD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38156"/>
  <w15:chartTrackingRefBased/>
  <w15:docId w15:val="{FE1BD9D2-8BEB-4A12-B731-D1400A0DD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FE1AE9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2729"/>
    <w:pPr>
      <w:spacing w:before="360" w:after="240"/>
      <w:outlineLvl w:val="0"/>
    </w:pPr>
    <w:rPr>
      <w:rFonts w:cs="Times New Roman (Body CS)"/>
      <w:b/>
      <w:caps/>
      <w:color w:val="0938F0" w:themeColor="accent3"/>
      <w:spacing w:val="20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B73D00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FE1AE9"/>
    <w:pPr>
      <w:spacing w:after="120" w:line="240" w:lineRule="auto"/>
    </w:pPr>
    <w:rPr>
      <w:rFonts w:asciiTheme="majorHAnsi" w:hAnsiTheme="majorHAnsi" w:cs="Times New Roman (Body CS)"/>
      <w:b/>
      <w:color w:val="0938F0" w:themeColor="accent3"/>
      <w:sz w:val="96"/>
    </w:rPr>
  </w:style>
  <w:style w:type="character" w:customStyle="1" w:styleId="TitleChar">
    <w:name w:val="Title Char"/>
    <w:basedOn w:val="DefaultParagraphFont"/>
    <w:link w:val="Title"/>
    <w:rsid w:val="00FE1AE9"/>
    <w:rPr>
      <w:rFonts w:asciiTheme="majorHAnsi" w:hAnsiTheme="majorHAnsi" w:cs="Times New Roman (Body CS)"/>
      <w:b/>
      <w:color w:val="0938F0" w:themeColor="accent3"/>
      <w:sz w:val="96"/>
    </w:rPr>
  </w:style>
  <w:style w:type="paragraph" w:styleId="Subtitle">
    <w:name w:val="Subtitle"/>
    <w:basedOn w:val="Normal"/>
    <w:next w:val="Normal"/>
    <w:link w:val="SubtitleChar"/>
    <w:uiPriority w:val="2"/>
    <w:qFormat/>
    <w:rsid w:val="00D666A1"/>
    <w:pPr>
      <w:spacing w:before="120" w:after="120" w:line="240" w:lineRule="auto"/>
    </w:pPr>
    <w:rPr>
      <w:rFonts w:cs="Times New Roman (Body CS)"/>
      <w:caps/>
      <w:color w:val="000000" w:themeColor="tex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666A1"/>
    <w:rPr>
      <w:rFonts w:ascii="Avenir Next LT Pro Light" w:hAnsi="Avenir Next LT Pro Light" w:cs="Times New Roman (Body CS)"/>
      <w:caps/>
      <w:color w:val="000000" w:themeColor="text1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A2729"/>
    <w:rPr>
      <w:rFonts w:ascii="Avenir Next LT Pro Light" w:hAnsi="Avenir Next LT Pro Light" w:cs="Times New Roman (Body CS)"/>
      <w:b/>
      <w:caps/>
      <w:color w:val="0938F0" w:themeColor="accent3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FE1AE9"/>
    <w:rPr>
      <w:rFonts w:eastAsiaTheme="majorEastAsia" w:cstheme="majorBidi"/>
      <w:color w:val="404040" w:themeColor="text1" w:themeTint="BF"/>
      <w:sz w:val="20"/>
    </w:rPr>
  </w:style>
  <w:style w:type="paragraph" w:customStyle="1" w:styleId="TitleAlt">
    <w:name w:val="Title Alt"/>
    <w:basedOn w:val="Normal"/>
    <w:uiPriority w:val="1"/>
    <w:semiHidden/>
    <w:qFormat/>
    <w:rsid w:val="00EF4A2C"/>
    <w:pPr>
      <w:spacing w:before="120" w:after="120" w:line="240" w:lineRule="auto"/>
    </w:pPr>
    <w:rPr>
      <w:rFonts w:ascii="Avenir Next LT Pro Demi" w:hAnsi="Avenir Next LT Pro Demi"/>
      <w:b/>
      <w:color w:val="000000" w:themeColor="text1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E1AE9"/>
    <w:rPr>
      <w:rFonts w:eastAsiaTheme="majorEastAsia" w:cstheme="majorBidi"/>
      <w:iCs/>
      <w:color w:val="B73D00" w:themeColor="accent1" w:themeShade="BF"/>
      <w:sz w:val="20"/>
    </w:rPr>
  </w:style>
  <w:style w:type="paragraph" w:customStyle="1" w:styleId="ContactInfo">
    <w:name w:val="Contact Info"/>
    <w:basedOn w:val="Normal"/>
    <w:uiPriority w:val="2"/>
    <w:qFormat/>
    <w:rsid w:val="006C3C18"/>
    <w:pPr>
      <w:spacing w:after="920"/>
      <w:contextualSpacing/>
    </w:pPr>
    <w:rPr>
      <w:color w:val="0E2841" w:themeColor="text2"/>
      <w:sz w:val="22"/>
      <w:szCs w:val="22"/>
      <w:lang w:eastAsia="ja-JP"/>
    </w:rPr>
  </w:style>
  <w:style w:type="character" w:styleId="Hyperlink">
    <w:name w:val="Hyperlink"/>
    <w:basedOn w:val="DefaultParagraphFont"/>
    <w:uiPriority w:val="99"/>
    <w:unhideWhenUsed/>
    <w:rsid w:val="006C3C18"/>
    <w:rPr>
      <w:color w:val="467886" w:themeColor="hyperlink"/>
      <w:u w:val="single"/>
    </w:rPr>
  </w:style>
  <w:style w:type="paragraph" w:customStyle="1" w:styleId="Name">
    <w:name w:val="Name"/>
    <w:basedOn w:val="Normal"/>
    <w:link w:val="NameChar"/>
    <w:uiPriority w:val="1"/>
    <w:qFormat/>
    <w:rsid w:val="009E3F81"/>
    <w:pPr>
      <w:spacing w:after="240" w:line="240" w:lineRule="auto"/>
      <w:contextualSpacing/>
    </w:pPr>
    <w:rPr>
      <w:b/>
      <w:caps/>
      <w:color w:val="0E2841" w:themeColor="text2"/>
      <w:spacing w:val="21"/>
      <w:sz w:val="36"/>
      <w:szCs w:val="22"/>
      <w:lang w:eastAsia="ja-JP"/>
    </w:rPr>
  </w:style>
  <w:style w:type="character" w:customStyle="1" w:styleId="NameChar">
    <w:name w:val="Name Char"/>
    <w:basedOn w:val="DefaultParagraphFont"/>
    <w:link w:val="Name"/>
    <w:uiPriority w:val="1"/>
    <w:rsid w:val="009E3F81"/>
    <w:rPr>
      <w:b/>
      <w:caps/>
      <w:color w:val="0E2841" w:themeColor="text2"/>
      <w:spacing w:val="21"/>
      <w:sz w:val="36"/>
      <w:szCs w:val="22"/>
      <w:lang w:eastAsia="ja-JP"/>
    </w:rPr>
  </w:style>
  <w:style w:type="paragraph" w:styleId="ListParagraph">
    <w:name w:val="List Paragraph"/>
    <w:basedOn w:val="Normal"/>
    <w:uiPriority w:val="34"/>
    <w:unhideWhenUsed/>
    <w:qFormat/>
    <w:rsid w:val="009E3F81"/>
    <w:pPr>
      <w:spacing w:after="60"/>
      <w:ind w:left="216" w:hanging="216"/>
      <w:contextualSpacing/>
    </w:pPr>
    <w:rPr>
      <w:color w:val="0E2841" w:themeColor="text2"/>
      <w:sz w:val="22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anveshdandala/edutrack_with_nex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anveshdandala/messenger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anveshdandala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mailto:anveshdandala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anveshdandala/QuickStockGuid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ves\AppData\Roaming\Microsoft\Templates\Basic%20modern%20resume.dotx" TargetMode="External"/></Relationships>
</file>

<file path=word/theme/theme1.xml><?xml version="1.0" encoding="utf-8"?>
<a:theme xmlns:a="http://schemas.openxmlformats.org/drawingml/2006/main" name="ModernResume">
  <a:themeElements>
    <a:clrScheme name="Virtual resume with Cameo">
      <a:dk1>
        <a:srgbClr val="000000"/>
      </a:dk1>
      <a:lt1>
        <a:srgbClr val="FFFFFF"/>
      </a:lt1>
      <a:dk2>
        <a:srgbClr val="0E2841"/>
      </a:dk2>
      <a:lt2>
        <a:srgbClr val="F7F7F7"/>
      </a:lt2>
      <a:accent1>
        <a:srgbClr val="F55301"/>
      </a:accent1>
      <a:accent2>
        <a:srgbClr val="F370B2"/>
      </a:accent2>
      <a:accent3>
        <a:srgbClr val="0938F0"/>
      </a:accent3>
      <a:accent4>
        <a:srgbClr val="097130"/>
      </a:accent4>
      <a:accent5>
        <a:srgbClr val="9361F3"/>
      </a:accent5>
      <a:accent6>
        <a:srgbClr val="F1B61C"/>
      </a:accent6>
      <a:hlink>
        <a:srgbClr val="467886"/>
      </a:hlink>
      <a:folHlink>
        <a:srgbClr val="96607D"/>
      </a:folHlink>
    </a:clrScheme>
    <a:fontScheme name="Custom 43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0A2EB7-BD3E-4445-8A69-400521E0E20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3919F03-93F0-49D8-9FA8-B8C4CD9960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E403FB-4392-4834-A1D0-8A854D971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resume.dotx</Template>
  <TotalTime>283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</dc:creator>
  <cp:keywords/>
  <dc:description/>
  <cp:lastModifiedBy>anvesh z</cp:lastModifiedBy>
  <cp:revision>5</cp:revision>
  <dcterms:created xsi:type="dcterms:W3CDTF">2025-11-27T14:39:00Z</dcterms:created>
  <dcterms:modified xsi:type="dcterms:W3CDTF">2025-11-27T19:53:00Z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